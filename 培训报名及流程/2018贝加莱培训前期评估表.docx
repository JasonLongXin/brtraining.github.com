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F76" w:rsidRDefault="00925C37" w:rsidP="00925C37">
      <w:pPr>
        <w:jc w:val="center"/>
      </w:pPr>
      <w:r>
        <w:rPr>
          <w:rFonts w:hint="eastAsia"/>
        </w:rPr>
        <w:t>2018</w:t>
      </w:r>
      <w:r>
        <w:rPr>
          <w:rFonts w:hint="eastAsia"/>
        </w:rPr>
        <w:t>贝加莱培训前期评估表</w:t>
      </w:r>
    </w:p>
    <w:p w:rsidR="00477F76" w:rsidRDefault="00477F76" w:rsidP="00B14F99"/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 xml:space="preserve">1. </w:t>
      </w:r>
      <w:r>
        <w:rPr>
          <w:rFonts w:ascii="Helv" w:hAnsi="Helv" w:cs="Helv"/>
          <w:color w:val="000000"/>
          <w:kern w:val="0"/>
          <w:sz w:val="20"/>
          <w:szCs w:val="20"/>
        </w:rPr>
        <w:t>培训目的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我们是设备制造商，打算使用</w:t>
      </w:r>
      <w:r>
        <w:rPr>
          <w:rFonts w:ascii="Helv" w:hAnsi="Helv" w:cs="Helv"/>
          <w:color w:val="000000"/>
          <w:kern w:val="0"/>
          <w:sz w:val="20"/>
          <w:szCs w:val="20"/>
        </w:rPr>
        <w:t>B&amp;R</w:t>
      </w:r>
      <w:r>
        <w:rPr>
          <w:rFonts w:ascii="Helv" w:hAnsi="Helv" w:cs="Helv"/>
          <w:color w:val="000000"/>
          <w:kern w:val="0"/>
          <w:sz w:val="20"/>
          <w:szCs w:val="20"/>
        </w:rPr>
        <w:t>产品组建自动化系统并应用开发；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我们是设备使用者，只需要维护及故障诊断</w:t>
      </w:r>
      <w:r>
        <w:rPr>
          <w:rFonts w:ascii="Helv" w:hAnsi="Helv" w:cs="Helv"/>
          <w:color w:val="000000"/>
          <w:kern w:val="0"/>
          <w:sz w:val="20"/>
          <w:szCs w:val="20"/>
        </w:rPr>
        <w:t>B&amp;R</w:t>
      </w:r>
      <w:r>
        <w:rPr>
          <w:rFonts w:ascii="Helv" w:hAnsi="Helv" w:cs="Helv"/>
          <w:color w:val="000000"/>
          <w:kern w:val="0"/>
          <w:sz w:val="20"/>
          <w:szCs w:val="20"/>
        </w:rPr>
        <w:t>的硬件产品；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其他</w:t>
      </w:r>
      <w:r>
        <w:rPr>
          <w:rFonts w:ascii="Helv" w:hAnsi="Helv" w:cs="Helv"/>
          <w:color w:val="000000"/>
          <w:kern w:val="0"/>
          <w:sz w:val="20"/>
          <w:szCs w:val="20"/>
        </w:rPr>
        <w:t>____________________________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2.</w:t>
      </w:r>
      <w:r>
        <w:rPr>
          <w:rFonts w:ascii="Helv" w:hAnsi="Helv" w:cs="Helv"/>
          <w:color w:val="000000"/>
          <w:kern w:val="0"/>
          <w:sz w:val="20"/>
          <w:szCs w:val="20"/>
        </w:rPr>
        <w:t>使用自动化产品经验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西门子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罗克韦尔</w:t>
      </w:r>
      <w:bookmarkStart w:id="0" w:name="_GoBack"/>
      <w:bookmarkEnd w:id="0"/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三菱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欧姆龙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其他</w:t>
      </w:r>
      <w:r>
        <w:rPr>
          <w:rFonts w:ascii="Helv" w:hAnsi="Helv" w:cs="Helv"/>
          <w:color w:val="000000"/>
          <w:kern w:val="0"/>
          <w:sz w:val="20"/>
          <w:szCs w:val="20"/>
        </w:rPr>
        <w:t>______________________________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 xml:space="preserve">3. </w:t>
      </w:r>
      <w:r>
        <w:rPr>
          <w:rFonts w:ascii="Helv" w:hAnsi="Helv" w:cs="Helv"/>
          <w:color w:val="000000"/>
          <w:kern w:val="0"/>
          <w:sz w:val="20"/>
          <w:szCs w:val="20"/>
        </w:rPr>
        <w:t>是否有运动控制产品经验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是，品牌</w:t>
      </w:r>
      <w:r>
        <w:rPr>
          <w:rFonts w:ascii="Helv" w:hAnsi="Helv" w:cs="Helv"/>
          <w:color w:val="000000"/>
          <w:kern w:val="0"/>
          <w:sz w:val="20"/>
          <w:szCs w:val="20"/>
        </w:rPr>
        <w:t>_________________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否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 xml:space="preserve">4. </w:t>
      </w:r>
      <w:r>
        <w:rPr>
          <w:rFonts w:ascii="Helv" w:hAnsi="Helv" w:cs="Helv"/>
          <w:color w:val="000000"/>
          <w:kern w:val="0"/>
          <w:sz w:val="20"/>
          <w:szCs w:val="20"/>
        </w:rPr>
        <w:t>是否有高级语言项目经验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是，语言</w:t>
      </w:r>
      <w:r>
        <w:rPr>
          <w:rFonts w:ascii="Helv" w:hAnsi="Helv" w:cs="Helv"/>
          <w:color w:val="000000"/>
          <w:kern w:val="0"/>
          <w:sz w:val="20"/>
          <w:szCs w:val="20"/>
        </w:rPr>
        <w:t>_________________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否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 xml:space="preserve">5. </w:t>
      </w:r>
      <w:r>
        <w:rPr>
          <w:rFonts w:ascii="Helv" w:hAnsi="Helv" w:cs="Helv"/>
          <w:color w:val="000000"/>
          <w:kern w:val="0"/>
          <w:sz w:val="20"/>
          <w:szCs w:val="20"/>
        </w:rPr>
        <w:t>自动化相关从业经验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</w:t>
      </w:r>
      <w:r>
        <w:rPr>
          <w:rFonts w:ascii="Helv" w:hAnsi="Helv" w:cs="Helv"/>
          <w:color w:val="000000"/>
          <w:kern w:val="0"/>
          <w:sz w:val="20"/>
          <w:szCs w:val="20"/>
        </w:rPr>
        <w:t>无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■0~1</w:t>
      </w:r>
      <w:r>
        <w:rPr>
          <w:rFonts w:ascii="Helv" w:hAnsi="Helv" w:cs="Helv"/>
          <w:color w:val="000000"/>
          <w:kern w:val="0"/>
          <w:sz w:val="20"/>
          <w:szCs w:val="20"/>
        </w:rPr>
        <w:t>年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■1~3</w:t>
      </w:r>
      <w:r>
        <w:rPr>
          <w:rFonts w:ascii="Helv" w:hAnsi="Helv" w:cs="Helv"/>
          <w:color w:val="000000"/>
          <w:kern w:val="0"/>
          <w:sz w:val="20"/>
          <w:szCs w:val="20"/>
        </w:rPr>
        <w:t>年</w:t>
      </w:r>
    </w:p>
    <w:p w:rsidR="00477F76" w:rsidRDefault="00477F76" w:rsidP="00477F76">
      <w:pPr>
        <w:autoSpaceDE w:val="0"/>
        <w:autoSpaceDN w:val="0"/>
        <w:adjustRightInd w:val="0"/>
        <w:jc w:val="left"/>
        <w:rPr>
          <w:rFonts w:ascii="Helv" w:hAnsi="Helv" w:cs="Helv"/>
          <w:color w:val="000000"/>
          <w:kern w:val="0"/>
          <w:sz w:val="20"/>
          <w:szCs w:val="20"/>
        </w:rPr>
      </w:pPr>
      <w:r>
        <w:rPr>
          <w:rFonts w:ascii="Helv" w:hAnsi="Helv" w:cs="Helv"/>
          <w:color w:val="000000"/>
          <w:kern w:val="0"/>
          <w:sz w:val="20"/>
          <w:szCs w:val="20"/>
        </w:rPr>
        <w:t>■3</w:t>
      </w:r>
      <w:r>
        <w:rPr>
          <w:rFonts w:ascii="Helv" w:hAnsi="Helv" w:cs="Helv"/>
          <w:color w:val="000000"/>
          <w:kern w:val="0"/>
          <w:sz w:val="20"/>
          <w:szCs w:val="20"/>
        </w:rPr>
        <w:t>年以上</w:t>
      </w:r>
    </w:p>
    <w:p w:rsidR="00477F76" w:rsidRPr="00B14F99" w:rsidRDefault="00477F76" w:rsidP="00B14F99"/>
    <w:sectPr w:rsidR="00477F76" w:rsidRPr="00B14F99" w:rsidSect="00CC135C">
      <w:headerReference w:type="default" r:id="rId9"/>
      <w:footerReference w:type="default" r:id="rId10"/>
      <w:pgSz w:w="11906" w:h="16838" w:code="9"/>
      <w:pgMar w:top="1701" w:right="1247" w:bottom="1021" w:left="1247" w:header="851" w:footer="39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59D9" w:rsidRDefault="00E359D9">
      <w:r>
        <w:separator/>
      </w:r>
    </w:p>
  </w:endnote>
  <w:endnote w:type="continuationSeparator" w:id="0">
    <w:p w:rsidR="00E359D9" w:rsidRDefault="00E35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A29" w:rsidRDefault="00320CAA" w:rsidP="00DE4BE5">
    <w:pPr>
      <w:pStyle w:val="Footer"/>
      <w:jc w:val="center"/>
      <w:rPr>
        <w:rStyle w:val="PageNumber"/>
        <w:sz w:val="21"/>
        <w:szCs w:val="21"/>
      </w:rPr>
    </w:pPr>
    <w:r>
      <w:rPr>
        <w:noProof/>
      </w:rPr>
      <w:drawing>
        <wp:anchor distT="0" distB="0" distL="114300" distR="114300" simplePos="0" relativeHeight="251657216" behindDoc="0" locked="1" layoutInCell="1" allowOverlap="1" wp14:anchorId="519EEAB5" wp14:editId="589F03FC">
          <wp:simplePos x="0" y="0"/>
          <wp:positionH relativeFrom="column">
            <wp:posOffset>-342900</wp:posOffset>
          </wp:positionH>
          <wp:positionV relativeFrom="paragraph">
            <wp:posOffset>58420</wp:posOffset>
          </wp:positionV>
          <wp:extent cx="6628130" cy="11430"/>
          <wp:effectExtent l="0" t="0" r="1270" b="7620"/>
          <wp:wrapNone/>
          <wp:docPr id="5" name="Picture 5" descr="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8130" cy="11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37A29" w:rsidRPr="00DE4BE5" w:rsidRDefault="00C37A29" w:rsidP="00DE4BE5">
    <w:pPr>
      <w:pStyle w:val="Footer"/>
      <w:jc w:val="center"/>
      <w:rPr>
        <w:sz w:val="21"/>
        <w:szCs w:val="21"/>
      </w:rPr>
    </w:pPr>
    <w:r w:rsidRPr="00DE4BE5">
      <w:rPr>
        <w:rStyle w:val="PageNumber"/>
        <w:sz w:val="21"/>
        <w:szCs w:val="21"/>
      </w:rPr>
      <w:fldChar w:fldCharType="begin"/>
    </w:r>
    <w:r w:rsidRPr="00DE4BE5">
      <w:rPr>
        <w:rStyle w:val="PageNumber"/>
        <w:sz w:val="21"/>
        <w:szCs w:val="21"/>
      </w:rPr>
      <w:instrText xml:space="preserve"> PAGE </w:instrText>
    </w:r>
    <w:r w:rsidRPr="00DE4BE5">
      <w:rPr>
        <w:rStyle w:val="PageNumber"/>
        <w:sz w:val="21"/>
        <w:szCs w:val="21"/>
      </w:rPr>
      <w:fldChar w:fldCharType="separate"/>
    </w:r>
    <w:r w:rsidR="00925C37">
      <w:rPr>
        <w:rStyle w:val="PageNumber"/>
        <w:noProof/>
        <w:sz w:val="21"/>
        <w:szCs w:val="21"/>
      </w:rPr>
      <w:t>- 1 -</w:t>
    </w:r>
    <w:r w:rsidRPr="00DE4BE5">
      <w:rPr>
        <w:rStyle w:val="PageNumber"/>
        <w:sz w:val="21"/>
        <w:szCs w:val="21"/>
      </w:rPr>
      <w:fldChar w:fldCharType="end"/>
    </w:r>
  </w:p>
  <w:p w:rsidR="00CC12EE" w:rsidRDefault="00CC12EE"/>
  <w:p w:rsidR="00CC12EE" w:rsidRDefault="00CC12EE"/>
  <w:p w:rsidR="00CC12EE" w:rsidRDefault="00CC12EE"/>
  <w:p w:rsidR="00CC12EE" w:rsidRDefault="00CC12E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59D9" w:rsidRDefault="00E359D9">
      <w:r>
        <w:separator/>
      </w:r>
    </w:p>
  </w:footnote>
  <w:footnote w:type="continuationSeparator" w:id="0">
    <w:p w:rsidR="00E359D9" w:rsidRDefault="00E359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A29" w:rsidRDefault="0013399C" w:rsidP="00CC135C">
    <w:pPr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71E0A67" wp14:editId="4681D621">
          <wp:simplePos x="0" y="0"/>
          <wp:positionH relativeFrom="column">
            <wp:posOffset>3867150</wp:posOffset>
          </wp:positionH>
          <wp:positionV relativeFrom="paragraph">
            <wp:posOffset>-101600</wp:posOffset>
          </wp:positionV>
          <wp:extent cx="2426335" cy="525145"/>
          <wp:effectExtent l="0" t="0" r="0" b="8255"/>
          <wp:wrapThrough wrapText="bothSides">
            <wp:wrapPolygon edited="0">
              <wp:start x="0" y="0"/>
              <wp:lineTo x="0" y="21156"/>
              <wp:lineTo x="21368" y="21156"/>
              <wp:lineTo x="21368" y="0"/>
              <wp:lineTo x="0" y="0"/>
            </wp:wrapPolygon>
          </wp:wrapThrough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&amp;R_Logo-Full_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6335" cy="52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C12EE" w:rsidRDefault="00CC12EE"/>
  <w:p w:rsidR="00CC12EE" w:rsidRDefault="00CC12EE"/>
  <w:p w:rsidR="00CC12EE" w:rsidRDefault="00CC12EE"/>
  <w:p w:rsidR="00CC12EE" w:rsidRDefault="00CC12E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611A83"/>
    <w:multiLevelType w:val="multilevel"/>
    <w:tmpl w:val="11B4632E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570519D"/>
    <w:multiLevelType w:val="hybridMultilevel"/>
    <w:tmpl w:val="86748644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9564E00"/>
    <w:multiLevelType w:val="hybridMultilevel"/>
    <w:tmpl w:val="1CB0029E"/>
    <w:lvl w:ilvl="0" w:tplc="0409000D">
      <w:start w:val="1"/>
      <w:numFmt w:val="bullet"/>
      <w:lvlText w:val="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4">
    <w:nsid w:val="13A5514F"/>
    <w:multiLevelType w:val="hybridMultilevel"/>
    <w:tmpl w:val="11B4632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15DD6D86"/>
    <w:multiLevelType w:val="hybridMultilevel"/>
    <w:tmpl w:val="0C1045D8"/>
    <w:lvl w:ilvl="0" w:tplc="0409000D">
      <w:start w:val="1"/>
      <w:numFmt w:val="bullet"/>
      <w:lvlText w:val=""/>
      <w:lvlJc w:val="left"/>
      <w:pPr>
        <w:tabs>
          <w:tab w:val="num" w:pos="1130"/>
        </w:tabs>
        <w:ind w:left="11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50"/>
        </w:tabs>
        <w:ind w:left="15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70"/>
        </w:tabs>
        <w:ind w:left="19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90"/>
        </w:tabs>
        <w:ind w:left="23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10"/>
        </w:tabs>
        <w:ind w:left="28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30"/>
        </w:tabs>
        <w:ind w:left="32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50"/>
        </w:tabs>
        <w:ind w:left="36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70"/>
        </w:tabs>
        <w:ind w:left="40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90"/>
        </w:tabs>
        <w:ind w:left="4490" w:hanging="420"/>
      </w:pPr>
      <w:rPr>
        <w:rFonts w:ascii="Wingdings" w:hAnsi="Wingdings" w:hint="default"/>
      </w:rPr>
    </w:lvl>
  </w:abstractNum>
  <w:abstractNum w:abstractNumId="6">
    <w:nsid w:val="16C81C41"/>
    <w:multiLevelType w:val="hybridMultilevel"/>
    <w:tmpl w:val="D3920376"/>
    <w:lvl w:ilvl="0" w:tplc="851E3814">
      <w:start w:val="1"/>
      <w:numFmt w:val="decimal"/>
      <w:lvlText w:val="（%1）"/>
      <w:lvlJc w:val="left"/>
      <w:pPr>
        <w:ind w:left="14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5" w:hanging="420"/>
      </w:pPr>
    </w:lvl>
    <w:lvl w:ilvl="2" w:tplc="0409001B" w:tentative="1">
      <w:start w:val="1"/>
      <w:numFmt w:val="lowerRoman"/>
      <w:lvlText w:val="%3."/>
      <w:lvlJc w:val="right"/>
      <w:pPr>
        <w:ind w:left="1955" w:hanging="420"/>
      </w:pPr>
    </w:lvl>
    <w:lvl w:ilvl="3" w:tplc="0409000F" w:tentative="1">
      <w:start w:val="1"/>
      <w:numFmt w:val="decimal"/>
      <w:lvlText w:val="%4."/>
      <w:lvlJc w:val="left"/>
      <w:pPr>
        <w:ind w:left="2375" w:hanging="420"/>
      </w:pPr>
    </w:lvl>
    <w:lvl w:ilvl="4" w:tplc="04090019" w:tentative="1">
      <w:start w:val="1"/>
      <w:numFmt w:val="lowerLetter"/>
      <w:lvlText w:val="%5)"/>
      <w:lvlJc w:val="left"/>
      <w:pPr>
        <w:ind w:left="2795" w:hanging="420"/>
      </w:pPr>
    </w:lvl>
    <w:lvl w:ilvl="5" w:tplc="0409001B" w:tentative="1">
      <w:start w:val="1"/>
      <w:numFmt w:val="lowerRoman"/>
      <w:lvlText w:val="%6."/>
      <w:lvlJc w:val="right"/>
      <w:pPr>
        <w:ind w:left="3215" w:hanging="420"/>
      </w:pPr>
    </w:lvl>
    <w:lvl w:ilvl="6" w:tplc="0409000F" w:tentative="1">
      <w:start w:val="1"/>
      <w:numFmt w:val="decimal"/>
      <w:lvlText w:val="%7."/>
      <w:lvlJc w:val="left"/>
      <w:pPr>
        <w:ind w:left="3635" w:hanging="420"/>
      </w:pPr>
    </w:lvl>
    <w:lvl w:ilvl="7" w:tplc="04090019" w:tentative="1">
      <w:start w:val="1"/>
      <w:numFmt w:val="lowerLetter"/>
      <w:lvlText w:val="%8)"/>
      <w:lvlJc w:val="left"/>
      <w:pPr>
        <w:ind w:left="4055" w:hanging="420"/>
      </w:pPr>
    </w:lvl>
    <w:lvl w:ilvl="8" w:tplc="0409001B" w:tentative="1">
      <w:start w:val="1"/>
      <w:numFmt w:val="lowerRoman"/>
      <w:lvlText w:val="%9."/>
      <w:lvlJc w:val="right"/>
      <w:pPr>
        <w:ind w:left="4475" w:hanging="420"/>
      </w:pPr>
    </w:lvl>
  </w:abstractNum>
  <w:abstractNum w:abstractNumId="7">
    <w:nsid w:val="1CEF41DB"/>
    <w:multiLevelType w:val="singleLevel"/>
    <w:tmpl w:val="421445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2713342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9">
    <w:nsid w:val="2ED603F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</w:abstractNum>
  <w:abstractNum w:abstractNumId="10">
    <w:nsid w:val="2F1C12A9"/>
    <w:multiLevelType w:val="singleLevel"/>
    <w:tmpl w:val="6242FEE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1">
    <w:nsid w:val="3A9242CF"/>
    <w:multiLevelType w:val="hybridMultilevel"/>
    <w:tmpl w:val="882CA526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2">
    <w:nsid w:val="4F4B415D"/>
    <w:multiLevelType w:val="hybridMultilevel"/>
    <w:tmpl w:val="9E5CAFAA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4FE9550C"/>
    <w:multiLevelType w:val="hybridMultilevel"/>
    <w:tmpl w:val="0A0A5B84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50865ACC"/>
    <w:multiLevelType w:val="hybridMultilevel"/>
    <w:tmpl w:val="3E4C3B1C"/>
    <w:lvl w:ilvl="0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5">
    <w:nsid w:val="57AE7EB6"/>
    <w:multiLevelType w:val="hybridMultilevel"/>
    <w:tmpl w:val="BD001EBC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6">
    <w:nsid w:val="61F41550"/>
    <w:multiLevelType w:val="singleLevel"/>
    <w:tmpl w:val="6242FEE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7">
    <w:nsid w:val="63DE184A"/>
    <w:multiLevelType w:val="hybridMultilevel"/>
    <w:tmpl w:val="2152BAE2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8">
    <w:nsid w:val="673C41C8"/>
    <w:multiLevelType w:val="hybridMultilevel"/>
    <w:tmpl w:val="A962A7C2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69B767A0"/>
    <w:multiLevelType w:val="hybridMultilevel"/>
    <w:tmpl w:val="862E0B92"/>
    <w:lvl w:ilvl="0" w:tplc="6242FEEA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4BC1EFD"/>
    <w:multiLevelType w:val="singleLevel"/>
    <w:tmpl w:val="87E4D0DA"/>
    <w:lvl w:ilvl="0">
      <w:start w:val="1"/>
      <w:numFmt w:val="bullet"/>
      <w:lvlText w:val="·"/>
      <w:lvlJc w:val="left"/>
      <w:pPr>
        <w:tabs>
          <w:tab w:val="num" w:pos="425"/>
        </w:tabs>
        <w:ind w:left="425" w:hanging="425"/>
      </w:pPr>
      <w:rPr>
        <w:rFonts w:ascii="宋体" w:eastAsia="宋体" w:hAnsi="Wingdings" w:hint="eastAsia"/>
      </w:rPr>
    </w:lvl>
  </w:abstractNum>
  <w:abstractNum w:abstractNumId="21">
    <w:nsid w:val="7B640C30"/>
    <w:multiLevelType w:val="hybridMultilevel"/>
    <w:tmpl w:val="8D824962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"/>
  </w:num>
  <w:num w:numId="4">
    <w:abstractNumId w:val="15"/>
  </w:num>
  <w:num w:numId="5">
    <w:abstractNumId w:val="11"/>
  </w:num>
  <w:num w:numId="6">
    <w:abstractNumId w:val="5"/>
  </w:num>
  <w:num w:numId="7">
    <w:abstractNumId w:val="4"/>
  </w:num>
  <w:num w:numId="8">
    <w:abstractNumId w:val="1"/>
  </w:num>
  <w:num w:numId="9">
    <w:abstractNumId w:val="13"/>
  </w:num>
  <w:num w:numId="10">
    <w:abstractNumId w:val="21"/>
  </w:num>
  <w:num w:numId="11">
    <w:abstractNumId w:val="17"/>
  </w:num>
  <w:num w:numId="12">
    <w:abstractNumId w:val="20"/>
  </w:num>
  <w:num w:numId="13">
    <w:abstractNumId w:val="3"/>
  </w:num>
  <w:num w:numId="14">
    <w:abstractNumId w:val="14"/>
  </w:num>
  <w:num w:numId="15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695" w:hanging="360"/>
        </w:pPr>
        <w:rPr>
          <w:rFonts w:ascii="Symbol" w:hAnsi="Symbol" w:hint="default"/>
        </w:rPr>
      </w:lvl>
    </w:lvlOverride>
  </w:num>
  <w:num w:numId="16">
    <w:abstractNumId w:val="16"/>
  </w:num>
  <w:num w:numId="17">
    <w:abstractNumId w:val="10"/>
  </w:num>
  <w:num w:numId="18">
    <w:abstractNumId w:val="10"/>
    <w:lvlOverride w:ilvl="0">
      <w:lvl w:ilvl="0">
        <w:start w:val="2"/>
        <w:numFmt w:val="decimal"/>
        <w:lvlText w:val="%1. "/>
        <w:legacy w:legacy="1" w:legacySpace="0" w:legacyIndent="360"/>
        <w:lvlJc w:val="left"/>
        <w:pPr>
          <w:ind w:left="360" w:hanging="36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</w:num>
  <w:num w:numId="19">
    <w:abstractNumId w:val="7"/>
  </w:num>
  <w:num w:numId="20">
    <w:abstractNumId w:val="8"/>
  </w:num>
  <w:num w:numId="21">
    <w:abstractNumId w:val="9"/>
  </w:num>
  <w:num w:numId="22">
    <w:abstractNumId w:val="19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90D"/>
    <w:rsid w:val="000303B7"/>
    <w:rsid w:val="00040229"/>
    <w:rsid w:val="00047E53"/>
    <w:rsid w:val="000518DD"/>
    <w:rsid w:val="000677B6"/>
    <w:rsid w:val="00074268"/>
    <w:rsid w:val="000C7C96"/>
    <w:rsid w:val="000D243C"/>
    <w:rsid w:val="000F2845"/>
    <w:rsid w:val="000F7F4E"/>
    <w:rsid w:val="00107930"/>
    <w:rsid w:val="001108CF"/>
    <w:rsid w:val="0013399C"/>
    <w:rsid w:val="00140DB4"/>
    <w:rsid w:val="00142E28"/>
    <w:rsid w:val="001677D1"/>
    <w:rsid w:val="00172DD5"/>
    <w:rsid w:val="00173C92"/>
    <w:rsid w:val="001837A9"/>
    <w:rsid w:val="001D1321"/>
    <w:rsid w:val="001D7150"/>
    <w:rsid w:val="001F5724"/>
    <w:rsid w:val="00221EAE"/>
    <w:rsid w:val="00226DAF"/>
    <w:rsid w:val="00247488"/>
    <w:rsid w:val="002548CE"/>
    <w:rsid w:val="00262302"/>
    <w:rsid w:val="00264EC1"/>
    <w:rsid w:val="00265C94"/>
    <w:rsid w:val="00296C2D"/>
    <w:rsid w:val="00297B8E"/>
    <w:rsid w:val="002A3286"/>
    <w:rsid w:val="002A38ED"/>
    <w:rsid w:val="002D1365"/>
    <w:rsid w:val="002F455E"/>
    <w:rsid w:val="00320CAA"/>
    <w:rsid w:val="00326864"/>
    <w:rsid w:val="003703DE"/>
    <w:rsid w:val="00371130"/>
    <w:rsid w:val="003B3120"/>
    <w:rsid w:val="003D7FD8"/>
    <w:rsid w:val="003E4004"/>
    <w:rsid w:val="003E7F37"/>
    <w:rsid w:val="004123C0"/>
    <w:rsid w:val="00420817"/>
    <w:rsid w:val="00423A18"/>
    <w:rsid w:val="00436809"/>
    <w:rsid w:val="004376D7"/>
    <w:rsid w:val="00444476"/>
    <w:rsid w:val="0045390D"/>
    <w:rsid w:val="00474E93"/>
    <w:rsid w:val="00477F76"/>
    <w:rsid w:val="004801BD"/>
    <w:rsid w:val="00481A1A"/>
    <w:rsid w:val="004900D8"/>
    <w:rsid w:val="004A5D3C"/>
    <w:rsid w:val="004D5D31"/>
    <w:rsid w:val="004F28E4"/>
    <w:rsid w:val="005109B0"/>
    <w:rsid w:val="00514EEE"/>
    <w:rsid w:val="00522800"/>
    <w:rsid w:val="00526203"/>
    <w:rsid w:val="00592D64"/>
    <w:rsid w:val="005C2156"/>
    <w:rsid w:val="005E219B"/>
    <w:rsid w:val="00610417"/>
    <w:rsid w:val="00614B6F"/>
    <w:rsid w:val="00620574"/>
    <w:rsid w:val="0062643A"/>
    <w:rsid w:val="006329EA"/>
    <w:rsid w:val="006571EB"/>
    <w:rsid w:val="00662694"/>
    <w:rsid w:val="00682E44"/>
    <w:rsid w:val="00695F20"/>
    <w:rsid w:val="00696873"/>
    <w:rsid w:val="006B1137"/>
    <w:rsid w:val="006B3B65"/>
    <w:rsid w:val="006F7056"/>
    <w:rsid w:val="007009F6"/>
    <w:rsid w:val="00711610"/>
    <w:rsid w:val="00711DF3"/>
    <w:rsid w:val="00717BCA"/>
    <w:rsid w:val="007312AF"/>
    <w:rsid w:val="00753215"/>
    <w:rsid w:val="007653D9"/>
    <w:rsid w:val="00783072"/>
    <w:rsid w:val="007B1E38"/>
    <w:rsid w:val="007E11F2"/>
    <w:rsid w:val="00814A5C"/>
    <w:rsid w:val="00824321"/>
    <w:rsid w:val="0082556A"/>
    <w:rsid w:val="00837843"/>
    <w:rsid w:val="00870776"/>
    <w:rsid w:val="008B2EB7"/>
    <w:rsid w:val="008B345D"/>
    <w:rsid w:val="008C24FB"/>
    <w:rsid w:val="008F582E"/>
    <w:rsid w:val="00900112"/>
    <w:rsid w:val="00921ECE"/>
    <w:rsid w:val="00925C37"/>
    <w:rsid w:val="00926A11"/>
    <w:rsid w:val="00930149"/>
    <w:rsid w:val="00963CB3"/>
    <w:rsid w:val="009733EB"/>
    <w:rsid w:val="00976EDD"/>
    <w:rsid w:val="009B4AA0"/>
    <w:rsid w:val="009C10CC"/>
    <w:rsid w:val="009D65A7"/>
    <w:rsid w:val="00A10C85"/>
    <w:rsid w:val="00A156A1"/>
    <w:rsid w:val="00A16A90"/>
    <w:rsid w:val="00A3218F"/>
    <w:rsid w:val="00A4508D"/>
    <w:rsid w:val="00A72247"/>
    <w:rsid w:val="00A73844"/>
    <w:rsid w:val="00A80DBC"/>
    <w:rsid w:val="00B04A9C"/>
    <w:rsid w:val="00B14F99"/>
    <w:rsid w:val="00B33247"/>
    <w:rsid w:val="00B70202"/>
    <w:rsid w:val="00B8442B"/>
    <w:rsid w:val="00BA7094"/>
    <w:rsid w:val="00BC3DD3"/>
    <w:rsid w:val="00BD70D7"/>
    <w:rsid w:val="00BF22B5"/>
    <w:rsid w:val="00C249BB"/>
    <w:rsid w:val="00C302C1"/>
    <w:rsid w:val="00C329A8"/>
    <w:rsid w:val="00C359EA"/>
    <w:rsid w:val="00C37A29"/>
    <w:rsid w:val="00C50392"/>
    <w:rsid w:val="00C55CC5"/>
    <w:rsid w:val="00C82D14"/>
    <w:rsid w:val="00C92047"/>
    <w:rsid w:val="00CA0852"/>
    <w:rsid w:val="00CA787E"/>
    <w:rsid w:val="00CB4A8B"/>
    <w:rsid w:val="00CC12EE"/>
    <w:rsid w:val="00CC135C"/>
    <w:rsid w:val="00CE2358"/>
    <w:rsid w:val="00CF2D96"/>
    <w:rsid w:val="00D15BDC"/>
    <w:rsid w:val="00D219DF"/>
    <w:rsid w:val="00D3241B"/>
    <w:rsid w:val="00D5663A"/>
    <w:rsid w:val="00D623CA"/>
    <w:rsid w:val="00D64606"/>
    <w:rsid w:val="00D66FBA"/>
    <w:rsid w:val="00D7391B"/>
    <w:rsid w:val="00DC3B5C"/>
    <w:rsid w:val="00DE4BE5"/>
    <w:rsid w:val="00E359D9"/>
    <w:rsid w:val="00E609CD"/>
    <w:rsid w:val="00E71287"/>
    <w:rsid w:val="00EC591E"/>
    <w:rsid w:val="00ED032B"/>
    <w:rsid w:val="00ED644B"/>
    <w:rsid w:val="00EE4990"/>
    <w:rsid w:val="00F30E1C"/>
    <w:rsid w:val="00F356EB"/>
    <w:rsid w:val="00F66673"/>
    <w:rsid w:val="00F7004D"/>
    <w:rsid w:val="00F92904"/>
    <w:rsid w:val="00FC7991"/>
    <w:rsid w:val="00FE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C7991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F5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8F58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PageNumber">
    <w:name w:val="page number"/>
    <w:basedOn w:val="DefaultParagraphFont"/>
    <w:rsid w:val="00DE4BE5"/>
  </w:style>
  <w:style w:type="paragraph" w:styleId="NormalWeb">
    <w:name w:val="Normal (Web)"/>
    <w:basedOn w:val="Normal"/>
    <w:rsid w:val="004900D8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styleId="Hyperlink">
    <w:name w:val="Hyperlink"/>
    <w:rsid w:val="004900D8"/>
    <w:rPr>
      <w:color w:val="0000FF"/>
      <w:u w:val="single"/>
    </w:rPr>
  </w:style>
  <w:style w:type="paragraph" w:styleId="BodyTextIndent">
    <w:name w:val="Body Text Indent"/>
    <w:basedOn w:val="Normal"/>
    <w:rsid w:val="001677D1"/>
    <w:pPr>
      <w:ind w:firstLineChars="200" w:firstLine="480"/>
    </w:pPr>
    <w:rPr>
      <w:rFonts w:ascii="楷体_GB2312" w:eastAsia="楷体_GB2312"/>
      <w:sz w:val="24"/>
    </w:rPr>
  </w:style>
  <w:style w:type="paragraph" w:styleId="BodyText">
    <w:name w:val="Body Text"/>
    <w:basedOn w:val="Normal"/>
    <w:rsid w:val="00C37A29"/>
    <w:pPr>
      <w:spacing w:after="120"/>
    </w:pPr>
  </w:style>
  <w:style w:type="table" w:styleId="TableGrid">
    <w:name w:val="Table Grid"/>
    <w:basedOn w:val="TableNormal"/>
    <w:rsid w:val="00423A1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BodyText"/>
    <w:link w:val="MessageHeaderChar"/>
    <w:rsid w:val="00FC7991"/>
    <w:pPr>
      <w:keepLines/>
      <w:tabs>
        <w:tab w:val="left" w:pos="720"/>
        <w:tab w:val="left" w:pos="4320"/>
        <w:tab w:val="left" w:pos="5040"/>
        <w:tab w:val="right" w:pos="8640"/>
      </w:tabs>
      <w:spacing w:after="40" w:line="440" w:lineRule="atLeast"/>
      <w:ind w:left="720" w:hanging="720"/>
    </w:pPr>
    <w:rPr>
      <w:rFonts w:ascii="Arial" w:hAnsi="Arial"/>
      <w:spacing w:val="-5"/>
      <w:lang w:bidi="he-IL"/>
    </w:rPr>
  </w:style>
  <w:style w:type="character" w:customStyle="1" w:styleId="MessageHeaderChar">
    <w:name w:val="Message Header Char"/>
    <w:basedOn w:val="DefaultParagraphFont"/>
    <w:link w:val="MessageHeader"/>
    <w:rsid w:val="00FC7991"/>
    <w:rPr>
      <w:rFonts w:ascii="Arial" w:hAnsi="Arial"/>
      <w:spacing w:val="-5"/>
      <w:lang w:bidi="he-IL"/>
    </w:rPr>
  </w:style>
  <w:style w:type="paragraph" w:customStyle="1" w:styleId="a">
    <w:name w:val="首消息标题"/>
    <w:basedOn w:val="MessageHeader"/>
    <w:next w:val="MessageHeader"/>
    <w:rsid w:val="00FC7991"/>
  </w:style>
  <w:style w:type="character" w:customStyle="1" w:styleId="a0">
    <w:name w:val="消息标题标签"/>
    <w:autoRedefine/>
    <w:rsid w:val="00FC7991"/>
    <w:rPr>
      <w:rFonts w:ascii="Arial Black" w:eastAsia="黑体" w:hAnsi="Arial Black"/>
      <w:b/>
      <w:noProof w:val="0"/>
      <w:sz w:val="18"/>
      <w:lang w:eastAsia="zh-CN"/>
    </w:rPr>
  </w:style>
  <w:style w:type="paragraph" w:styleId="BalloonText">
    <w:name w:val="Balloon Text"/>
    <w:basedOn w:val="Normal"/>
    <w:link w:val="BalloonTextChar"/>
    <w:rsid w:val="00CA787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787E"/>
    <w:rPr>
      <w:kern w:val="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C7991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F5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8F58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PageNumber">
    <w:name w:val="page number"/>
    <w:basedOn w:val="DefaultParagraphFont"/>
    <w:rsid w:val="00DE4BE5"/>
  </w:style>
  <w:style w:type="paragraph" w:styleId="NormalWeb">
    <w:name w:val="Normal (Web)"/>
    <w:basedOn w:val="Normal"/>
    <w:rsid w:val="004900D8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styleId="Hyperlink">
    <w:name w:val="Hyperlink"/>
    <w:rsid w:val="004900D8"/>
    <w:rPr>
      <w:color w:val="0000FF"/>
      <w:u w:val="single"/>
    </w:rPr>
  </w:style>
  <w:style w:type="paragraph" w:styleId="BodyTextIndent">
    <w:name w:val="Body Text Indent"/>
    <w:basedOn w:val="Normal"/>
    <w:rsid w:val="001677D1"/>
    <w:pPr>
      <w:ind w:firstLineChars="200" w:firstLine="480"/>
    </w:pPr>
    <w:rPr>
      <w:rFonts w:ascii="楷体_GB2312" w:eastAsia="楷体_GB2312"/>
      <w:sz w:val="24"/>
    </w:rPr>
  </w:style>
  <w:style w:type="paragraph" w:styleId="BodyText">
    <w:name w:val="Body Text"/>
    <w:basedOn w:val="Normal"/>
    <w:rsid w:val="00C37A29"/>
    <w:pPr>
      <w:spacing w:after="120"/>
    </w:pPr>
  </w:style>
  <w:style w:type="table" w:styleId="TableGrid">
    <w:name w:val="Table Grid"/>
    <w:basedOn w:val="TableNormal"/>
    <w:rsid w:val="00423A1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BodyText"/>
    <w:link w:val="MessageHeaderChar"/>
    <w:rsid w:val="00FC7991"/>
    <w:pPr>
      <w:keepLines/>
      <w:tabs>
        <w:tab w:val="left" w:pos="720"/>
        <w:tab w:val="left" w:pos="4320"/>
        <w:tab w:val="left" w:pos="5040"/>
        <w:tab w:val="right" w:pos="8640"/>
      </w:tabs>
      <w:spacing w:after="40" w:line="440" w:lineRule="atLeast"/>
      <w:ind w:left="720" w:hanging="720"/>
    </w:pPr>
    <w:rPr>
      <w:rFonts w:ascii="Arial" w:hAnsi="Arial"/>
      <w:spacing w:val="-5"/>
      <w:lang w:bidi="he-IL"/>
    </w:rPr>
  </w:style>
  <w:style w:type="character" w:customStyle="1" w:styleId="MessageHeaderChar">
    <w:name w:val="Message Header Char"/>
    <w:basedOn w:val="DefaultParagraphFont"/>
    <w:link w:val="MessageHeader"/>
    <w:rsid w:val="00FC7991"/>
    <w:rPr>
      <w:rFonts w:ascii="Arial" w:hAnsi="Arial"/>
      <w:spacing w:val="-5"/>
      <w:lang w:bidi="he-IL"/>
    </w:rPr>
  </w:style>
  <w:style w:type="paragraph" w:customStyle="1" w:styleId="a">
    <w:name w:val="首消息标题"/>
    <w:basedOn w:val="MessageHeader"/>
    <w:next w:val="MessageHeader"/>
    <w:rsid w:val="00FC7991"/>
  </w:style>
  <w:style w:type="character" w:customStyle="1" w:styleId="a0">
    <w:name w:val="消息标题标签"/>
    <w:autoRedefine/>
    <w:rsid w:val="00FC7991"/>
    <w:rPr>
      <w:rFonts w:ascii="Arial Black" w:eastAsia="黑体" w:hAnsi="Arial Black"/>
      <w:b/>
      <w:noProof w:val="0"/>
      <w:sz w:val="18"/>
      <w:lang w:eastAsia="zh-CN"/>
    </w:rPr>
  </w:style>
  <w:style w:type="paragraph" w:styleId="BalloonText">
    <w:name w:val="Balloon Text"/>
    <w:basedOn w:val="Normal"/>
    <w:link w:val="BalloonTextChar"/>
    <w:rsid w:val="00CA787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787E"/>
    <w:rPr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89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8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\Desktop\&#25216;&#26415;&#37096;&#26631;&#20934;&#25991;&#26723;&#27169;&#26495;2017_V1.00&#65288;&#31616;&#20307;&#65289;\BuR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CABE53-8D1C-440E-9B57-99506E3ED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BuR_模板.dotx</Template>
  <TotalTime>0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AS_C_CN – AS 控制系统课程</vt:lpstr>
    </vt:vector>
  </TitlesOfParts>
  <Company>Microsoft</Company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AS_C_CN – AS 控制系统课程</dc:title>
  <dc:creator>Liu Fei</dc:creator>
  <cp:lastModifiedBy>Liu Fei</cp:lastModifiedBy>
  <cp:revision>20</cp:revision>
  <cp:lastPrinted>2006-02-21T07:43:00Z</cp:lastPrinted>
  <dcterms:created xsi:type="dcterms:W3CDTF">2017-09-30T07:58:00Z</dcterms:created>
  <dcterms:modified xsi:type="dcterms:W3CDTF">2017-11-10T07:23:00Z</dcterms:modified>
</cp:coreProperties>
</file>